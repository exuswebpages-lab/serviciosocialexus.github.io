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06F44" w14:textId="77777777" w:rsidR="00102991" w:rsidRPr="008852BB" w:rsidRDefault="008852BB" w:rsidP="008852BB">
      <w:pPr>
        <w:spacing w:after="0" w:line="240" w:lineRule="auto"/>
        <w:jc w:val="center"/>
        <w:rPr>
          <w:b/>
          <w:lang w:val="es-PA"/>
        </w:rPr>
      </w:pPr>
      <w:r w:rsidRPr="008852BB">
        <w:rPr>
          <w:b/>
          <w:lang w:val="es-PA"/>
        </w:rPr>
        <w:t>UNIVERSIDAD DE PANAMÁ</w:t>
      </w:r>
    </w:p>
    <w:p w14:paraId="5D09676E" w14:textId="77777777" w:rsidR="008852BB" w:rsidRDefault="008852BB" w:rsidP="008852BB">
      <w:pPr>
        <w:spacing w:after="0" w:line="240" w:lineRule="auto"/>
        <w:jc w:val="center"/>
        <w:rPr>
          <w:lang w:val="es-PA"/>
        </w:rPr>
      </w:pPr>
      <w:r>
        <w:rPr>
          <w:lang w:val="es-PA"/>
        </w:rPr>
        <w:t>Centro Regional Universitario de Veraguas</w:t>
      </w:r>
    </w:p>
    <w:p w14:paraId="4CD1DE19" w14:textId="77777777" w:rsidR="008852BB" w:rsidRDefault="008852BB" w:rsidP="008852BB">
      <w:pPr>
        <w:spacing w:after="0" w:line="240" w:lineRule="auto"/>
        <w:jc w:val="center"/>
        <w:rPr>
          <w:lang w:val="es-PA"/>
        </w:rPr>
      </w:pPr>
    </w:p>
    <w:p w14:paraId="2A423794" w14:textId="77777777" w:rsidR="008852BB" w:rsidRPr="008852BB" w:rsidRDefault="008852BB" w:rsidP="008852BB">
      <w:pPr>
        <w:spacing w:after="0" w:line="240" w:lineRule="auto"/>
        <w:jc w:val="center"/>
        <w:rPr>
          <w:b/>
          <w:lang w:val="es-PA"/>
        </w:rPr>
      </w:pPr>
      <w:r w:rsidRPr="008852BB">
        <w:rPr>
          <w:b/>
          <w:lang w:val="es-PA"/>
        </w:rPr>
        <w:t>Informe de Ejecución de Servicio Social</w:t>
      </w:r>
    </w:p>
    <w:p w14:paraId="495B0214" w14:textId="77777777" w:rsidR="008852BB" w:rsidRDefault="008852BB" w:rsidP="008852BB">
      <w:pPr>
        <w:spacing w:after="0" w:line="240" w:lineRule="auto"/>
        <w:jc w:val="center"/>
        <w:rPr>
          <w:b/>
          <w:lang w:val="es-PA"/>
        </w:rPr>
      </w:pPr>
    </w:p>
    <w:p w14:paraId="436BA6E3" w14:textId="7C38E7E3" w:rsidR="008852BB" w:rsidRDefault="008852BB" w:rsidP="008852BB">
      <w:pPr>
        <w:spacing w:after="0" w:line="360" w:lineRule="auto"/>
        <w:rPr>
          <w:b/>
          <w:lang w:val="es-PA"/>
        </w:rPr>
      </w:pPr>
      <w:r>
        <w:rPr>
          <w:b/>
          <w:lang w:val="es-PA"/>
        </w:rPr>
        <w:t>Denominación del Proyecto:________________________________</w:t>
      </w:r>
    </w:p>
    <w:p w14:paraId="2E24EE78" w14:textId="6FD8510E" w:rsidR="00BD750F" w:rsidRDefault="00BD750F" w:rsidP="008852BB">
      <w:pPr>
        <w:spacing w:after="0" w:line="360" w:lineRule="auto"/>
        <w:rPr>
          <w:b/>
          <w:lang w:val="es-PA"/>
        </w:rPr>
      </w:pPr>
      <w:r>
        <w:rPr>
          <w:b/>
          <w:lang w:val="es-PA"/>
        </w:rPr>
        <w:t>ID-del proyecto _________________________</w:t>
      </w:r>
    </w:p>
    <w:p w14:paraId="13EE2257" w14:textId="77777777" w:rsidR="008852BB" w:rsidRDefault="008852BB" w:rsidP="008852BB">
      <w:pPr>
        <w:spacing w:after="0" w:line="360" w:lineRule="auto"/>
        <w:rPr>
          <w:b/>
          <w:lang w:val="es-PA"/>
        </w:rPr>
      </w:pPr>
      <w:r>
        <w:rPr>
          <w:b/>
          <w:lang w:val="es-PA"/>
        </w:rPr>
        <w:t>Facultad que ejecuta el proyecto:___________________________________</w:t>
      </w:r>
    </w:p>
    <w:p w14:paraId="31A82F36" w14:textId="77777777" w:rsidR="008852BB" w:rsidRDefault="008852BB" w:rsidP="008852BB">
      <w:pPr>
        <w:spacing w:after="0" w:line="360" w:lineRule="auto"/>
        <w:rPr>
          <w:b/>
          <w:lang w:val="es-PA"/>
        </w:rPr>
      </w:pPr>
      <w:r>
        <w:rPr>
          <w:b/>
          <w:lang w:val="es-PA"/>
        </w:rPr>
        <w:t>Lugar y/o Institución:_____________________________________________</w:t>
      </w:r>
    </w:p>
    <w:p w14:paraId="1C27E8A9" w14:textId="77777777" w:rsidR="008852BB" w:rsidRDefault="00366022" w:rsidP="008852BB">
      <w:pPr>
        <w:tabs>
          <w:tab w:val="center" w:pos="4680"/>
        </w:tabs>
        <w:spacing w:after="0" w:line="360" w:lineRule="auto"/>
        <w:rPr>
          <w:b/>
          <w:lang w:val="es-PA"/>
        </w:rPr>
      </w:pPr>
      <w:r>
        <w:rPr>
          <w:noProof/>
          <w:lang w:val="es-PA" w:eastAsia="es-P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55A045" wp14:editId="54F24EE2">
                <wp:simplePos x="0" y="0"/>
                <wp:positionH relativeFrom="column">
                  <wp:posOffset>3510915</wp:posOffset>
                </wp:positionH>
                <wp:positionV relativeFrom="paragraph">
                  <wp:posOffset>9525</wp:posOffset>
                </wp:positionV>
                <wp:extent cx="307975" cy="191135"/>
                <wp:effectExtent l="0" t="0" r="15875" b="18415"/>
                <wp:wrapNone/>
                <wp:docPr id="2" name="2 Rectángul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7975" cy="19113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481252" id="2 Rectángulo" o:spid="_x0000_s1026" style="position:absolute;margin-left:276.45pt;margin-top:.75pt;width:24.25pt;height:15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" fillcolor="#4f81bd" strokecolor="#385d8a" strokeweight="2pt">
                <v:path arrowok="t"/>
              </v:rect>
            </w:pict>
          </mc:Fallback>
        </mc:AlternateContent>
      </w:r>
      <w:r>
        <w:rPr>
          <w:noProof/>
          <w:lang w:val="es-PA" w:eastAsia="es-P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C90971" wp14:editId="317C2FFC">
                <wp:simplePos x="0" y="0"/>
                <wp:positionH relativeFrom="column">
                  <wp:posOffset>1945640</wp:posOffset>
                </wp:positionH>
                <wp:positionV relativeFrom="paragraph">
                  <wp:posOffset>6350</wp:posOffset>
                </wp:positionV>
                <wp:extent cx="308610" cy="191135"/>
                <wp:effectExtent l="0" t="0" r="15240" b="18415"/>
                <wp:wrapNone/>
                <wp:docPr id="1" name="1 Rectángul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610" cy="19113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08D26" id="1 Rectángulo" o:spid="_x0000_s1026" style="position:absolute;margin-left:153.2pt;margin-top:.5pt;width:24.3pt;height:15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" fillcolor="#4f81bd" strokecolor="#385d8a" strokeweight="2pt">
                <v:path arrowok="t"/>
              </v:rect>
            </w:pict>
          </mc:Fallback>
        </mc:AlternateContent>
      </w:r>
      <w:r w:rsidR="008852BB">
        <w:rPr>
          <w:b/>
          <w:lang w:val="es-PA"/>
        </w:rPr>
        <w:t xml:space="preserve">Tipo de Servicio Social:   Interno  </w:t>
      </w:r>
      <w:r w:rsidR="008852BB">
        <w:rPr>
          <w:b/>
          <w:lang w:val="es-PA"/>
        </w:rPr>
        <w:tab/>
        <w:t xml:space="preserve">Externo   </w:t>
      </w:r>
    </w:p>
    <w:p w14:paraId="42155E28" w14:textId="77777777" w:rsidR="008852BB" w:rsidRDefault="008852BB" w:rsidP="008852BB">
      <w:pPr>
        <w:spacing w:after="0" w:line="360" w:lineRule="auto"/>
        <w:rPr>
          <w:b/>
          <w:lang w:val="es-PA"/>
        </w:rPr>
      </w:pPr>
      <w:r>
        <w:rPr>
          <w:b/>
          <w:lang w:val="es-PA"/>
        </w:rPr>
        <w:t>Supervisor Institucional:___________________________________________</w:t>
      </w:r>
    </w:p>
    <w:p w14:paraId="48C9F84D" w14:textId="77777777" w:rsidR="008852BB" w:rsidRDefault="008852BB" w:rsidP="008852BB">
      <w:pPr>
        <w:spacing w:after="0" w:line="360" w:lineRule="auto"/>
        <w:rPr>
          <w:b/>
          <w:lang w:val="es-PA"/>
        </w:rPr>
      </w:pPr>
      <w:r>
        <w:rPr>
          <w:b/>
          <w:lang w:val="es-PA"/>
        </w:rPr>
        <w:t>Nombre del Tutor responsable del servicio social:________________________________</w:t>
      </w:r>
    </w:p>
    <w:p w14:paraId="07477EAA" w14:textId="77777777" w:rsidR="008852BB" w:rsidRDefault="008852BB" w:rsidP="008852BB">
      <w:pPr>
        <w:spacing w:after="0" w:line="360" w:lineRule="auto"/>
        <w:rPr>
          <w:b/>
          <w:lang w:val="es-PA"/>
        </w:rPr>
      </w:pPr>
      <w:r>
        <w:rPr>
          <w:b/>
          <w:lang w:val="es-PA"/>
        </w:rPr>
        <w:t>Fecha de inicio:______________________________</w:t>
      </w:r>
    </w:p>
    <w:p w14:paraId="5CD2E752" w14:textId="77777777" w:rsidR="008852BB" w:rsidRDefault="008852BB" w:rsidP="008852BB">
      <w:pPr>
        <w:spacing w:after="0" w:line="360" w:lineRule="auto"/>
        <w:rPr>
          <w:b/>
          <w:lang w:val="es-PA"/>
        </w:rPr>
      </w:pPr>
      <w:r>
        <w:rPr>
          <w:b/>
          <w:lang w:val="es-PA"/>
        </w:rPr>
        <w:t>Fecha de Culminación:____________________________________________</w:t>
      </w:r>
    </w:p>
    <w:p w14:paraId="22010B09" w14:textId="77777777" w:rsidR="008852BB" w:rsidRDefault="008852BB" w:rsidP="008852BB">
      <w:pPr>
        <w:spacing w:after="0" w:line="360" w:lineRule="auto"/>
        <w:rPr>
          <w:b/>
          <w:lang w:val="es-PA"/>
        </w:rPr>
      </w:pPr>
      <w:r>
        <w:rPr>
          <w:b/>
          <w:lang w:val="es-PA"/>
        </w:rPr>
        <w:t>Correo del Tutor._____________________________</w:t>
      </w:r>
    </w:p>
    <w:p w14:paraId="1D110E5F" w14:textId="77777777" w:rsidR="008852BB" w:rsidRDefault="008852BB" w:rsidP="008852BB">
      <w:pPr>
        <w:spacing w:after="0" w:line="360" w:lineRule="auto"/>
        <w:rPr>
          <w:b/>
          <w:lang w:val="es-PA"/>
        </w:rPr>
      </w:pPr>
      <w:r>
        <w:rPr>
          <w:b/>
          <w:lang w:val="es-PA"/>
        </w:rPr>
        <w:t>N° de Telefono:_____________________________</w:t>
      </w:r>
    </w:p>
    <w:p w14:paraId="32610B89" w14:textId="77777777" w:rsidR="00DE244B" w:rsidRDefault="00DE244B" w:rsidP="008852BB">
      <w:pPr>
        <w:spacing w:after="0" w:line="360" w:lineRule="auto"/>
        <w:rPr>
          <w:b/>
          <w:lang w:val="es-PA"/>
        </w:rPr>
      </w:pPr>
      <w:r>
        <w:rPr>
          <w:b/>
          <w:lang w:val="es-PA"/>
        </w:rPr>
        <w:t>Firma del Tutor:____________________________________</w:t>
      </w:r>
    </w:p>
    <w:p w14:paraId="50044303" w14:textId="77777777" w:rsidR="008852BB" w:rsidRDefault="008852BB" w:rsidP="008852BB">
      <w:pPr>
        <w:spacing w:after="0" w:line="360" w:lineRule="auto"/>
        <w:rPr>
          <w:b/>
          <w:lang w:val="es-PA"/>
        </w:rPr>
      </w:pPr>
    </w:p>
    <w:p w14:paraId="4E8BA56D" w14:textId="77777777" w:rsidR="008852BB" w:rsidRDefault="008852BB" w:rsidP="008852BB">
      <w:pPr>
        <w:spacing w:after="0" w:line="360" w:lineRule="auto"/>
        <w:rPr>
          <w:b/>
          <w:lang w:val="es-PA"/>
        </w:rPr>
      </w:pPr>
      <w:r>
        <w:rPr>
          <w:b/>
          <w:lang w:val="es-PA"/>
        </w:rPr>
        <w:t>Objetivos alcanzados durante la actividad:</w:t>
      </w:r>
    </w:p>
    <w:p w14:paraId="5E56308B" w14:textId="77777777" w:rsidR="00194A35" w:rsidRDefault="00194A35" w:rsidP="008852BB">
      <w:pPr>
        <w:spacing w:after="0" w:line="360" w:lineRule="auto"/>
        <w:rPr>
          <w:b/>
          <w:lang w:val="es-PA"/>
        </w:rPr>
      </w:pPr>
    </w:p>
    <w:p w14:paraId="2B913E8E" w14:textId="77777777" w:rsidR="00194A35" w:rsidRDefault="00194A35" w:rsidP="008852BB">
      <w:pPr>
        <w:spacing w:after="0" w:line="360" w:lineRule="auto"/>
        <w:rPr>
          <w:b/>
          <w:lang w:val="es-PA"/>
        </w:rPr>
      </w:pPr>
      <w:r>
        <w:rPr>
          <w:b/>
          <w:lang w:val="es-PA"/>
        </w:rPr>
        <w:t>Actividades Desarrolladas</w:t>
      </w:r>
    </w:p>
    <w:p w14:paraId="7E19A34D" w14:textId="77777777" w:rsidR="008852BB" w:rsidRDefault="008852BB" w:rsidP="008852BB">
      <w:pPr>
        <w:spacing w:after="0" w:line="360" w:lineRule="auto"/>
        <w:rPr>
          <w:b/>
          <w:lang w:val="es-PA"/>
        </w:rPr>
      </w:pPr>
    </w:p>
    <w:p w14:paraId="389AB962" w14:textId="77777777" w:rsidR="008852BB" w:rsidRDefault="008852BB" w:rsidP="008852BB">
      <w:pPr>
        <w:spacing w:after="0" w:line="360" w:lineRule="auto"/>
        <w:rPr>
          <w:b/>
          <w:lang w:val="es-PA"/>
        </w:rPr>
      </w:pPr>
      <w:r>
        <w:rPr>
          <w:b/>
          <w:lang w:val="es-PA"/>
        </w:rPr>
        <w:t>Características de la Población sujeto de Intervención:</w:t>
      </w:r>
    </w:p>
    <w:p w14:paraId="22C6BA8C" w14:textId="77777777" w:rsidR="008852BB" w:rsidRDefault="008852BB" w:rsidP="008852BB">
      <w:pPr>
        <w:spacing w:after="0" w:line="360" w:lineRule="auto"/>
        <w:rPr>
          <w:b/>
          <w:lang w:val="es-PA"/>
        </w:rPr>
      </w:pPr>
    </w:p>
    <w:p w14:paraId="3CEF4D73" w14:textId="77777777" w:rsidR="008852BB" w:rsidRPr="00194A35" w:rsidRDefault="00194A35" w:rsidP="008852BB">
      <w:pPr>
        <w:spacing w:after="0" w:line="360" w:lineRule="auto"/>
        <w:rPr>
          <w:b/>
          <w:lang w:val="es-PA"/>
        </w:rPr>
      </w:pPr>
      <w:r w:rsidRPr="00194A35">
        <w:rPr>
          <w:b/>
          <w:lang w:val="es-PA"/>
        </w:rPr>
        <w:t>Población Beneficiada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6"/>
        <w:gridCol w:w="3167"/>
        <w:gridCol w:w="1055"/>
        <w:gridCol w:w="1056"/>
        <w:gridCol w:w="1056"/>
      </w:tblGrid>
      <w:tr w:rsidR="00194A35" w:rsidRPr="0022581E" w14:paraId="703DA87B" w14:textId="77777777" w:rsidTr="0022581E">
        <w:tc>
          <w:tcPr>
            <w:tcW w:w="3166" w:type="dxa"/>
            <w:shd w:val="clear" w:color="auto" w:fill="auto"/>
          </w:tcPr>
          <w:p w14:paraId="437AFE48" w14:textId="77777777" w:rsidR="00194A35" w:rsidRPr="0022581E" w:rsidRDefault="00194A35" w:rsidP="0022581E">
            <w:pPr>
              <w:spacing w:after="0" w:line="360" w:lineRule="auto"/>
              <w:jc w:val="center"/>
              <w:rPr>
                <w:b/>
                <w:lang w:val="es-PA"/>
              </w:rPr>
            </w:pPr>
            <w:r w:rsidRPr="0022581E">
              <w:rPr>
                <w:b/>
                <w:lang w:val="es-PA"/>
              </w:rPr>
              <w:t>Cantidad</w:t>
            </w:r>
          </w:p>
        </w:tc>
        <w:tc>
          <w:tcPr>
            <w:tcW w:w="3167" w:type="dxa"/>
            <w:shd w:val="clear" w:color="auto" w:fill="auto"/>
          </w:tcPr>
          <w:p w14:paraId="6079F143" w14:textId="77777777" w:rsidR="00194A35" w:rsidRPr="0022581E" w:rsidRDefault="00194A35" w:rsidP="0022581E">
            <w:pPr>
              <w:spacing w:after="0" w:line="360" w:lineRule="auto"/>
              <w:jc w:val="center"/>
              <w:rPr>
                <w:b/>
                <w:lang w:val="es-PA"/>
              </w:rPr>
            </w:pPr>
            <w:r w:rsidRPr="0022581E">
              <w:rPr>
                <w:b/>
                <w:lang w:val="es-PA"/>
              </w:rPr>
              <w:t>Sexo</w:t>
            </w:r>
          </w:p>
        </w:tc>
        <w:tc>
          <w:tcPr>
            <w:tcW w:w="3167" w:type="dxa"/>
            <w:gridSpan w:val="3"/>
            <w:shd w:val="clear" w:color="auto" w:fill="auto"/>
          </w:tcPr>
          <w:p w14:paraId="412980C4" w14:textId="77777777" w:rsidR="00194A35" w:rsidRPr="0022581E" w:rsidRDefault="00194A35" w:rsidP="0022581E">
            <w:pPr>
              <w:spacing w:after="0" w:line="360" w:lineRule="auto"/>
              <w:jc w:val="center"/>
              <w:rPr>
                <w:b/>
                <w:lang w:val="es-PA"/>
              </w:rPr>
            </w:pPr>
            <w:r w:rsidRPr="0022581E">
              <w:rPr>
                <w:b/>
                <w:lang w:val="es-PA"/>
              </w:rPr>
              <w:t>Tipo de población asistida</w:t>
            </w:r>
          </w:p>
        </w:tc>
      </w:tr>
      <w:tr w:rsidR="00194A35" w:rsidRPr="0022581E" w14:paraId="74A3DF7F" w14:textId="77777777" w:rsidTr="0022581E">
        <w:tc>
          <w:tcPr>
            <w:tcW w:w="3166" w:type="dxa"/>
            <w:shd w:val="clear" w:color="auto" w:fill="auto"/>
          </w:tcPr>
          <w:p w14:paraId="08756941" w14:textId="77777777" w:rsidR="00194A35" w:rsidRPr="0022581E" w:rsidRDefault="00194A35" w:rsidP="0022581E">
            <w:pPr>
              <w:spacing w:after="0" w:line="360" w:lineRule="auto"/>
              <w:rPr>
                <w:b/>
                <w:lang w:val="es-PA"/>
              </w:rPr>
            </w:pPr>
          </w:p>
        </w:tc>
        <w:tc>
          <w:tcPr>
            <w:tcW w:w="3167" w:type="dxa"/>
            <w:shd w:val="clear" w:color="auto" w:fill="auto"/>
          </w:tcPr>
          <w:p w14:paraId="1B538BC0" w14:textId="77777777" w:rsidR="00194A35" w:rsidRPr="0022581E" w:rsidRDefault="00194A35" w:rsidP="0022581E">
            <w:pPr>
              <w:spacing w:after="0" w:line="360" w:lineRule="auto"/>
              <w:rPr>
                <w:b/>
                <w:lang w:val="es-PA"/>
              </w:rPr>
            </w:pPr>
          </w:p>
        </w:tc>
        <w:tc>
          <w:tcPr>
            <w:tcW w:w="1055" w:type="dxa"/>
            <w:shd w:val="clear" w:color="auto" w:fill="auto"/>
          </w:tcPr>
          <w:p w14:paraId="6F2513DF" w14:textId="77777777" w:rsidR="00194A35" w:rsidRPr="0022581E" w:rsidRDefault="00194A35" w:rsidP="0022581E">
            <w:pPr>
              <w:spacing w:after="0" w:line="360" w:lineRule="auto"/>
              <w:rPr>
                <w:b/>
                <w:lang w:val="es-PA"/>
              </w:rPr>
            </w:pPr>
            <w:r w:rsidRPr="0022581E">
              <w:rPr>
                <w:b/>
                <w:lang w:val="es-PA"/>
              </w:rPr>
              <w:t>Niños</w:t>
            </w:r>
          </w:p>
        </w:tc>
        <w:tc>
          <w:tcPr>
            <w:tcW w:w="1056" w:type="dxa"/>
            <w:shd w:val="clear" w:color="auto" w:fill="auto"/>
          </w:tcPr>
          <w:p w14:paraId="7C784B04" w14:textId="77777777" w:rsidR="00194A35" w:rsidRPr="0022581E" w:rsidRDefault="00194A35" w:rsidP="0022581E">
            <w:pPr>
              <w:spacing w:after="0" w:line="360" w:lineRule="auto"/>
              <w:rPr>
                <w:b/>
                <w:lang w:val="es-PA"/>
              </w:rPr>
            </w:pPr>
            <w:r w:rsidRPr="0022581E">
              <w:rPr>
                <w:b/>
                <w:lang w:val="es-PA"/>
              </w:rPr>
              <w:t>Jóvenes</w:t>
            </w:r>
          </w:p>
        </w:tc>
        <w:tc>
          <w:tcPr>
            <w:tcW w:w="1056" w:type="dxa"/>
            <w:shd w:val="clear" w:color="auto" w:fill="auto"/>
          </w:tcPr>
          <w:p w14:paraId="2DE2E625" w14:textId="77777777" w:rsidR="00194A35" w:rsidRPr="0022581E" w:rsidRDefault="00194A35" w:rsidP="0022581E">
            <w:pPr>
              <w:spacing w:after="0" w:line="360" w:lineRule="auto"/>
              <w:rPr>
                <w:b/>
                <w:lang w:val="es-PA"/>
              </w:rPr>
            </w:pPr>
            <w:r w:rsidRPr="0022581E">
              <w:rPr>
                <w:b/>
                <w:lang w:val="es-PA"/>
              </w:rPr>
              <w:t>Adultos</w:t>
            </w:r>
          </w:p>
        </w:tc>
      </w:tr>
      <w:tr w:rsidR="00194A35" w:rsidRPr="0022581E" w14:paraId="29C3D03D" w14:textId="77777777" w:rsidTr="0022581E">
        <w:tc>
          <w:tcPr>
            <w:tcW w:w="3166" w:type="dxa"/>
            <w:shd w:val="clear" w:color="auto" w:fill="auto"/>
          </w:tcPr>
          <w:p w14:paraId="4DC204F8" w14:textId="77777777" w:rsidR="00194A35" w:rsidRPr="0022581E" w:rsidRDefault="00194A35" w:rsidP="0022581E">
            <w:pPr>
              <w:spacing w:after="0" w:line="360" w:lineRule="auto"/>
              <w:rPr>
                <w:b/>
                <w:lang w:val="es-PA"/>
              </w:rPr>
            </w:pPr>
          </w:p>
        </w:tc>
        <w:tc>
          <w:tcPr>
            <w:tcW w:w="3167" w:type="dxa"/>
            <w:shd w:val="clear" w:color="auto" w:fill="auto"/>
          </w:tcPr>
          <w:p w14:paraId="2745856C" w14:textId="77777777" w:rsidR="00194A35" w:rsidRPr="0022581E" w:rsidRDefault="00194A35" w:rsidP="0022581E">
            <w:pPr>
              <w:spacing w:after="0" w:line="360" w:lineRule="auto"/>
              <w:rPr>
                <w:b/>
                <w:lang w:val="es-PA"/>
              </w:rPr>
            </w:pPr>
          </w:p>
        </w:tc>
        <w:tc>
          <w:tcPr>
            <w:tcW w:w="1055" w:type="dxa"/>
            <w:shd w:val="clear" w:color="auto" w:fill="auto"/>
          </w:tcPr>
          <w:p w14:paraId="311C4638" w14:textId="77777777" w:rsidR="00194A35" w:rsidRPr="0022581E" w:rsidRDefault="00194A35" w:rsidP="0022581E">
            <w:pPr>
              <w:spacing w:after="0" w:line="360" w:lineRule="auto"/>
              <w:rPr>
                <w:b/>
                <w:lang w:val="es-PA"/>
              </w:rPr>
            </w:pPr>
          </w:p>
        </w:tc>
        <w:tc>
          <w:tcPr>
            <w:tcW w:w="1056" w:type="dxa"/>
            <w:shd w:val="clear" w:color="auto" w:fill="auto"/>
          </w:tcPr>
          <w:p w14:paraId="24BE9ED9" w14:textId="77777777" w:rsidR="00194A35" w:rsidRPr="0022581E" w:rsidRDefault="00194A35" w:rsidP="0022581E">
            <w:pPr>
              <w:spacing w:after="0" w:line="360" w:lineRule="auto"/>
              <w:rPr>
                <w:b/>
                <w:lang w:val="es-PA"/>
              </w:rPr>
            </w:pPr>
          </w:p>
        </w:tc>
        <w:tc>
          <w:tcPr>
            <w:tcW w:w="1056" w:type="dxa"/>
            <w:shd w:val="clear" w:color="auto" w:fill="auto"/>
          </w:tcPr>
          <w:p w14:paraId="3FE0AFC4" w14:textId="77777777" w:rsidR="00194A35" w:rsidRPr="0022581E" w:rsidRDefault="00194A35" w:rsidP="0022581E">
            <w:pPr>
              <w:spacing w:after="0" w:line="360" w:lineRule="auto"/>
              <w:rPr>
                <w:b/>
                <w:lang w:val="es-PA"/>
              </w:rPr>
            </w:pPr>
          </w:p>
        </w:tc>
      </w:tr>
    </w:tbl>
    <w:p w14:paraId="58188C6D" w14:textId="77777777" w:rsidR="00194A35" w:rsidRDefault="00194A35" w:rsidP="008852BB">
      <w:pPr>
        <w:spacing w:after="0" w:line="360" w:lineRule="auto"/>
        <w:rPr>
          <w:b/>
          <w:lang w:val="es-PA"/>
        </w:rPr>
      </w:pPr>
    </w:p>
    <w:p w14:paraId="40D00A63" w14:textId="77777777" w:rsidR="00194A35" w:rsidRDefault="00194A35" w:rsidP="008852BB">
      <w:pPr>
        <w:spacing w:after="0" w:line="360" w:lineRule="auto"/>
        <w:rPr>
          <w:b/>
          <w:lang w:val="es-PA"/>
        </w:rPr>
      </w:pPr>
      <w:r>
        <w:rPr>
          <w:b/>
          <w:lang w:val="es-PA"/>
        </w:rPr>
        <w:t>Cronograma de Ejecución de Actividades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6"/>
        <w:gridCol w:w="3167"/>
        <w:gridCol w:w="3167"/>
      </w:tblGrid>
      <w:tr w:rsidR="00DE244B" w:rsidRPr="0022581E" w14:paraId="07FBEDFA" w14:textId="77777777" w:rsidTr="0022581E">
        <w:tc>
          <w:tcPr>
            <w:tcW w:w="3166" w:type="dxa"/>
            <w:shd w:val="clear" w:color="auto" w:fill="auto"/>
          </w:tcPr>
          <w:p w14:paraId="082B5B2C" w14:textId="77777777" w:rsidR="00DE244B" w:rsidRPr="0022581E" w:rsidRDefault="00DE244B" w:rsidP="0022581E">
            <w:pPr>
              <w:spacing w:after="0" w:line="360" w:lineRule="auto"/>
              <w:jc w:val="center"/>
              <w:rPr>
                <w:b/>
                <w:lang w:val="es-PA"/>
              </w:rPr>
            </w:pPr>
            <w:r w:rsidRPr="0022581E">
              <w:rPr>
                <w:b/>
                <w:lang w:val="es-PA"/>
              </w:rPr>
              <w:t>Nombre de la Actividad</w:t>
            </w:r>
          </w:p>
        </w:tc>
        <w:tc>
          <w:tcPr>
            <w:tcW w:w="3167" w:type="dxa"/>
            <w:shd w:val="clear" w:color="auto" w:fill="auto"/>
          </w:tcPr>
          <w:p w14:paraId="02556D59" w14:textId="77777777" w:rsidR="00DE244B" w:rsidRPr="0022581E" w:rsidRDefault="00DE244B" w:rsidP="0022581E">
            <w:pPr>
              <w:spacing w:after="0" w:line="360" w:lineRule="auto"/>
              <w:jc w:val="center"/>
              <w:rPr>
                <w:b/>
                <w:lang w:val="es-PA"/>
              </w:rPr>
            </w:pPr>
            <w:r w:rsidRPr="0022581E">
              <w:rPr>
                <w:b/>
                <w:lang w:val="es-PA"/>
              </w:rPr>
              <w:t>Fecha</w:t>
            </w:r>
          </w:p>
        </w:tc>
        <w:tc>
          <w:tcPr>
            <w:tcW w:w="3167" w:type="dxa"/>
            <w:shd w:val="clear" w:color="auto" w:fill="auto"/>
          </w:tcPr>
          <w:p w14:paraId="225091F3" w14:textId="77777777" w:rsidR="00DE244B" w:rsidRPr="0022581E" w:rsidRDefault="00DE244B" w:rsidP="0022581E">
            <w:pPr>
              <w:spacing w:after="0" w:line="360" w:lineRule="auto"/>
              <w:jc w:val="center"/>
              <w:rPr>
                <w:b/>
                <w:lang w:val="es-PA"/>
              </w:rPr>
            </w:pPr>
            <w:r w:rsidRPr="0022581E">
              <w:rPr>
                <w:b/>
                <w:lang w:val="es-PA"/>
              </w:rPr>
              <w:t>Total de Población Beneficiada</w:t>
            </w:r>
          </w:p>
        </w:tc>
      </w:tr>
      <w:tr w:rsidR="00DE244B" w:rsidRPr="0022581E" w14:paraId="63E812F1" w14:textId="77777777" w:rsidTr="0022581E">
        <w:tc>
          <w:tcPr>
            <w:tcW w:w="3166" w:type="dxa"/>
            <w:shd w:val="clear" w:color="auto" w:fill="auto"/>
          </w:tcPr>
          <w:p w14:paraId="66E53A01" w14:textId="77777777" w:rsidR="00DE244B" w:rsidRPr="0022581E" w:rsidRDefault="00DE244B" w:rsidP="0022581E">
            <w:pPr>
              <w:spacing w:after="0" w:line="360" w:lineRule="auto"/>
              <w:rPr>
                <w:b/>
                <w:lang w:val="es-PA"/>
              </w:rPr>
            </w:pPr>
          </w:p>
        </w:tc>
        <w:tc>
          <w:tcPr>
            <w:tcW w:w="3167" w:type="dxa"/>
            <w:shd w:val="clear" w:color="auto" w:fill="auto"/>
          </w:tcPr>
          <w:p w14:paraId="02EF1C52" w14:textId="77777777" w:rsidR="00DE244B" w:rsidRPr="0022581E" w:rsidRDefault="00DE244B" w:rsidP="0022581E">
            <w:pPr>
              <w:spacing w:after="0" w:line="360" w:lineRule="auto"/>
              <w:rPr>
                <w:b/>
                <w:lang w:val="es-PA"/>
              </w:rPr>
            </w:pPr>
          </w:p>
        </w:tc>
        <w:tc>
          <w:tcPr>
            <w:tcW w:w="3167" w:type="dxa"/>
            <w:shd w:val="clear" w:color="auto" w:fill="auto"/>
          </w:tcPr>
          <w:p w14:paraId="2A1E351B" w14:textId="77777777" w:rsidR="00DE244B" w:rsidRPr="0022581E" w:rsidRDefault="00DE244B" w:rsidP="0022581E">
            <w:pPr>
              <w:spacing w:after="0" w:line="360" w:lineRule="auto"/>
              <w:rPr>
                <w:b/>
                <w:lang w:val="es-PA"/>
              </w:rPr>
            </w:pPr>
          </w:p>
        </w:tc>
      </w:tr>
      <w:tr w:rsidR="00DE244B" w:rsidRPr="0022581E" w14:paraId="756F926C" w14:textId="77777777" w:rsidTr="0022581E">
        <w:tc>
          <w:tcPr>
            <w:tcW w:w="3166" w:type="dxa"/>
            <w:shd w:val="clear" w:color="auto" w:fill="auto"/>
          </w:tcPr>
          <w:p w14:paraId="592B98FE" w14:textId="77777777" w:rsidR="00DE244B" w:rsidRPr="0022581E" w:rsidRDefault="00DE244B" w:rsidP="0022581E">
            <w:pPr>
              <w:spacing w:after="0" w:line="360" w:lineRule="auto"/>
              <w:rPr>
                <w:b/>
                <w:lang w:val="es-PA"/>
              </w:rPr>
            </w:pPr>
          </w:p>
        </w:tc>
        <w:tc>
          <w:tcPr>
            <w:tcW w:w="3167" w:type="dxa"/>
            <w:shd w:val="clear" w:color="auto" w:fill="auto"/>
          </w:tcPr>
          <w:p w14:paraId="78992242" w14:textId="77777777" w:rsidR="00DE244B" w:rsidRPr="0022581E" w:rsidRDefault="00DE244B" w:rsidP="0022581E">
            <w:pPr>
              <w:spacing w:after="0" w:line="360" w:lineRule="auto"/>
              <w:rPr>
                <w:b/>
                <w:lang w:val="es-PA"/>
              </w:rPr>
            </w:pPr>
          </w:p>
        </w:tc>
        <w:tc>
          <w:tcPr>
            <w:tcW w:w="3167" w:type="dxa"/>
            <w:shd w:val="clear" w:color="auto" w:fill="auto"/>
          </w:tcPr>
          <w:p w14:paraId="25C443F3" w14:textId="77777777" w:rsidR="00DE244B" w:rsidRPr="0022581E" w:rsidRDefault="00DE244B" w:rsidP="0022581E">
            <w:pPr>
              <w:spacing w:after="0" w:line="360" w:lineRule="auto"/>
              <w:rPr>
                <w:b/>
                <w:lang w:val="es-PA"/>
              </w:rPr>
            </w:pPr>
          </w:p>
        </w:tc>
      </w:tr>
    </w:tbl>
    <w:p w14:paraId="54512E92" w14:textId="77777777" w:rsidR="00DE244B" w:rsidRDefault="00DE244B" w:rsidP="008852BB">
      <w:pPr>
        <w:spacing w:after="0" w:line="360" w:lineRule="auto"/>
        <w:rPr>
          <w:b/>
          <w:lang w:val="es-PA"/>
        </w:rPr>
      </w:pPr>
    </w:p>
    <w:p w14:paraId="49748243" w14:textId="77777777" w:rsidR="008852BB" w:rsidRDefault="00DE244B" w:rsidP="008852BB">
      <w:pPr>
        <w:spacing w:after="0" w:line="360" w:lineRule="auto"/>
        <w:rPr>
          <w:b/>
          <w:lang w:val="es-PA"/>
        </w:rPr>
      </w:pPr>
      <w:r>
        <w:rPr>
          <w:b/>
          <w:lang w:val="es-PA"/>
        </w:rPr>
        <w:t>Impacto de desarrollo del Servicio Social en la Comunidad y/o Universidad</w:t>
      </w:r>
    </w:p>
    <w:p w14:paraId="15B61B69" w14:textId="77777777" w:rsidR="00DE244B" w:rsidRDefault="00DE244B" w:rsidP="008852BB">
      <w:pPr>
        <w:spacing w:after="0" w:line="360" w:lineRule="auto"/>
        <w:rPr>
          <w:b/>
          <w:lang w:val="es-PA"/>
        </w:rPr>
      </w:pPr>
    </w:p>
    <w:p w14:paraId="0646412C" w14:textId="77777777" w:rsidR="00DE244B" w:rsidRDefault="00DE244B" w:rsidP="008852BB">
      <w:pPr>
        <w:spacing w:after="0" w:line="360" w:lineRule="auto"/>
        <w:rPr>
          <w:b/>
          <w:lang w:val="es-PA"/>
        </w:rPr>
      </w:pPr>
    </w:p>
    <w:p w14:paraId="503EE709" w14:textId="77777777" w:rsidR="00DE244B" w:rsidRDefault="00DE244B" w:rsidP="008852BB">
      <w:pPr>
        <w:spacing w:after="0" w:line="360" w:lineRule="auto"/>
        <w:rPr>
          <w:b/>
          <w:lang w:val="es-PA"/>
        </w:rPr>
      </w:pPr>
      <w:r>
        <w:rPr>
          <w:b/>
          <w:lang w:val="es-PA"/>
        </w:rPr>
        <w:t>Informe de Horas Acumuladas de los estudiantes en la ejecución del Servicio Social</w:t>
      </w:r>
    </w:p>
    <w:p w14:paraId="18322B00" w14:textId="77777777" w:rsidR="00DE244B" w:rsidRDefault="00DE244B" w:rsidP="008852BB">
      <w:pPr>
        <w:spacing w:after="0" w:line="360" w:lineRule="auto"/>
        <w:rPr>
          <w:b/>
          <w:lang w:val="es-P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5"/>
        <w:gridCol w:w="2375"/>
        <w:gridCol w:w="2375"/>
        <w:gridCol w:w="2375"/>
      </w:tblGrid>
      <w:tr w:rsidR="00DE244B" w:rsidRPr="0022581E" w14:paraId="499B58D6" w14:textId="77777777" w:rsidTr="0022581E">
        <w:tc>
          <w:tcPr>
            <w:tcW w:w="2375" w:type="dxa"/>
            <w:shd w:val="clear" w:color="auto" w:fill="auto"/>
          </w:tcPr>
          <w:p w14:paraId="57A85399" w14:textId="77777777" w:rsidR="00DE244B" w:rsidRPr="0022581E" w:rsidRDefault="00DE244B" w:rsidP="0022581E">
            <w:pPr>
              <w:spacing w:after="0" w:line="360" w:lineRule="auto"/>
              <w:jc w:val="center"/>
              <w:rPr>
                <w:b/>
                <w:lang w:val="es-PA"/>
              </w:rPr>
            </w:pPr>
            <w:r w:rsidRPr="0022581E">
              <w:rPr>
                <w:b/>
                <w:lang w:val="es-PA"/>
              </w:rPr>
              <w:t>Nombre</w:t>
            </w:r>
          </w:p>
        </w:tc>
        <w:tc>
          <w:tcPr>
            <w:tcW w:w="2375" w:type="dxa"/>
            <w:shd w:val="clear" w:color="auto" w:fill="auto"/>
          </w:tcPr>
          <w:p w14:paraId="6F9C020D" w14:textId="77777777" w:rsidR="00DE244B" w:rsidRPr="0022581E" w:rsidRDefault="00DE244B" w:rsidP="0022581E">
            <w:pPr>
              <w:spacing w:after="0" w:line="360" w:lineRule="auto"/>
              <w:jc w:val="center"/>
              <w:rPr>
                <w:b/>
                <w:lang w:val="es-PA"/>
              </w:rPr>
            </w:pPr>
            <w:r w:rsidRPr="0022581E">
              <w:rPr>
                <w:b/>
                <w:lang w:val="es-PA"/>
              </w:rPr>
              <w:t>Cédula</w:t>
            </w:r>
          </w:p>
        </w:tc>
        <w:tc>
          <w:tcPr>
            <w:tcW w:w="2375" w:type="dxa"/>
            <w:shd w:val="clear" w:color="auto" w:fill="auto"/>
          </w:tcPr>
          <w:p w14:paraId="4F079506" w14:textId="77777777" w:rsidR="00DE244B" w:rsidRPr="0022581E" w:rsidRDefault="00DE244B" w:rsidP="0022581E">
            <w:pPr>
              <w:spacing w:after="0" w:line="360" w:lineRule="auto"/>
              <w:jc w:val="center"/>
              <w:rPr>
                <w:b/>
                <w:lang w:val="es-PA"/>
              </w:rPr>
            </w:pPr>
            <w:r w:rsidRPr="0022581E">
              <w:rPr>
                <w:b/>
                <w:lang w:val="es-PA"/>
              </w:rPr>
              <w:t>Fecha</w:t>
            </w:r>
          </w:p>
        </w:tc>
        <w:tc>
          <w:tcPr>
            <w:tcW w:w="2375" w:type="dxa"/>
            <w:shd w:val="clear" w:color="auto" w:fill="auto"/>
          </w:tcPr>
          <w:p w14:paraId="70ECDB06" w14:textId="77777777" w:rsidR="00DE244B" w:rsidRPr="0022581E" w:rsidRDefault="00DE244B" w:rsidP="0022581E">
            <w:pPr>
              <w:spacing w:after="0" w:line="360" w:lineRule="auto"/>
              <w:jc w:val="center"/>
              <w:rPr>
                <w:b/>
                <w:lang w:val="es-PA"/>
              </w:rPr>
            </w:pPr>
            <w:r w:rsidRPr="0022581E">
              <w:rPr>
                <w:b/>
                <w:lang w:val="es-PA"/>
              </w:rPr>
              <w:t>Cantidad de Horas Acumuladas</w:t>
            </w:r>
          </w:p>
        </w:tc>
      </w:tr>
      <w:tr w:rsidR="00DE244B" w:rsidRPr="0022581E" w14:paraId="2427B41E" w14:textId="77777777" w:rsidTr="0022581E">
        <w:tc>
          <w:tcPr>
            <w:tcW w:w="2375" w:type="dxa"/>
            <w:shd w:val="clear" w:color="auto" w:fill="auto"/>
          </w:tcPr>
          <w:p w14:paraId="67ABD3B2" w14:textId="77777777" w:rsidR="00DE244B" w:rsidRPr="0022581E" w:rsidRDefault="00DE244B" w:rsidP="0022581E">
            <w:pPr>
              <w:spacing w:after="0" w:line="360" w:lineRule="auto"/>
              <w:jc w:val="center"/>
              <w:rPr>
                <w:b/>
                <w:lang w:val="es-PA"/>
              </w:rPr>
            </w:pPr>
          </w:p>
        </w:tc>
        <w:tc>
          <w:tcPr>
            <w:tcW w:w="2375" w:type="dxa"/>
            <w:shd w:val="clear" w:color="auto" w:fill="auto"/>
          </w:tcPr>
          <w:p w14:paraId="45E53838" w14:textId="77777777" w:rsidR="00DE244B" w:rsidRPr="0022581E" w:rsidRDefault="00DE244B" w:rsidP="0022581E">
            <w:pPr>
              <w:spacing w:after="0" w:line="360" w:lineRule="auto"/>
              <w:jc w:val="center"/>
              <w:rPr>
                <w:b/>
                <w:lang w:val="es-PA"/>
              </w:rPr>
            </w:pPr>
          </w:p>
        </w:tc>
        <w:tc>
          <w:tcPr>
            <w:tcW w:w="2375" w:type="dxa"/>
            <w:shd w:val="clear" w:color="auto" w:fill="auto"/>
          </w:tcPr>
          <w:p w14:paraId="05AA8D0C" w14:textId="77777777" w:rsidR="00DE244B" w:rsidRPr="0022581E" w:rsidRDefault="00DE244B" w:rsidP="0022581E">
            <w:pPr>
              <w:spacing w:after="0" w:line="360" w:lineRule="auto"/>
              <w:jc w:val="center"/>
              <w:rPr>
                <w:b/>
                <w:lang w:val="es-PA"/>
              </w:rPr>
            </w:pPr>
          </w:p>
        </w:tc>
        <w:tc>
          <w:tcPr>
            <w:tcW w:w="2375" w:type="dxa"/>
            <w:shd w:val="clear" w:color="auto" w:fill="auto"/>
          </w:tcPr>
          <w:p w14:paraId="7AF1AA85" w14:textId="77777777" w:rsidR="00DE244B" w:rsidRPr="0022581E" w:rsidRDefault="00DE244B" w:rsidP="0022581E">
            <w:pPr>
              <w:spacing w:after="0" w:line="360" w:lineRule="auto"/>
              <w:jc w:val="center"/>
              <w:rPr>
                <w:b/>
                <w:lang w:val="es-PA"/>
              </w:rPr>
            </w:pPr>
          </w:p>
        </w:tc>
      </w:tr>
    </w:tbl>
    <w:p w14:paraId="2235A9DC" w14:textId="77777777" w:rsidR="00DE244B" w:rsidRDefault="00DE244B" w:rsidP="008852BB">
      <w:pPr>
        <w:spacing w:after="0" w:line="360" w:lineRule="auto"/>
        <w:rPr>
          <w:b/>
          <w:lang w:val="es-PA"/>
        </w:rPr>
      </w:pPr>
    </w:p>
    <w:p w14:paraId="7FC210EB" w14:textId="77777777" w:rsidR="00DE244B" w:rsidRDefault="00DE244B" w:rsidP="008852BB">
      <w:pPr>
        <w:spacing w:after="0" w:line="360" w:lineRule="auto"/>
        <w:rPr>
          <w:b/>
          <w:lang w:val="es-PA"/>
        </w:rPr>
      </w:pPr>
      <w:r>
        <w:rPr>
          <w:b/>
          <w:lang w:val="es-PA"/>
        </w:rPr>
        <w:t>Limitaciones durante la Ejecución del Proyecto</w:t>
      </w:r>
    </w:p>
    <w:p w14:paraId="531009D2" w14:textId="7DFDC68E" w:rsidR="00DE244B" w:rsidRDefault="00DE244B" w:rsidP="008852BB">
      <w:pPr>
        <w:spacing w:after="0" w:line="360" w:lineRule="auto"/>
        <w:rPr>
          <w:b/>
          <w:lang w:val="es-PA"/>
        </w:rPr>
      </w:pPr>
      <w:r>
        <w:rPr>
          <w:b/>
          <w:lang w:val="es-PA"/>
        </w:rPr>
        <w:t>Presentación de Evidencias</w:t>
      </w:r>
    </w:p>
    <w:p w14:paraId="0BB7242F" w14:textId="733672FA" w:rsidR="00CC236C" w:rsidRPr="008852BB" w:rsidRDefault="00CC236C" w:rsidP="008852BB">
      <w:pPr>
        <w:spacing w:after="0" w:line="360" w:lineRule="auto"/>
        <w:rPr>
          <w:b/>
          <w:lang w:val="es-PA"/>
        </w:rPr>
      </w:pPr>
      <w:r>
        <w:rPr>
          <w:b/>
          <w:lang w:val="es-PA"/>
        </w:rPr>
        <w:t>Anexar la cobertura con la lista de estudiantes según la inscripcion</w:t>
      </w:r>
    </w:p>
    <w:sectPr w:rsidR="00CC236C" w:rsidRPr="008852BB" w:rsidSect="00C85F91">
      <w:pgSz w:w="12240" w:h="15840" w:code="1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6022"/>
    <w:rsid w:val="00102991"/>
    <w:rsid w:val="00194A35"/>
    <w:rsid w:val="0022581E"/>
    <w:rsid w:val="00366022"/>
    <w:rsid w:val="0053245F"/>
    <w:rsid w:val="0064614E"/>
    <w:rsid w:val="008852BB"/>
    <w:rsid w:val="00BD750F"/>
    <w:rsid w:val="00C85F91"/>
    <w:rsid w:val="00CC236C"/>
    <w:rsid w:val="00DE2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C4BCE3"/>
  <w15:docId w15:val="{D9C9E7ED-6371-4EDB-AB92-737785BB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PA" w:eastAsia="es-P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94A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2015\Liderazgo%20para%20la%20Transformaci&#243;n\Estructura%20de%20Proyecto%202013%20final\Estructura%20de%20presentaci&#243;n%20de%20informe%20de%20Ejecuci&#243;n%20de%20Servicio%20Social-2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Estructura de presentación de informe de Ejecución de Servicio Social-2</Template>
  <TotalTime>4</TotalTime>
  <Pages>2</Pages>
  <Words>230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Manager</dc:creator>
  <cp:lastModifiedBy>Arianna Gonzalez</cp:lastModifiedBy>
  <cp:revision>4</cp:revision>
  <dcterms:created xsi:type="dcterms:W3CDTF">2023-06-07T18:17:00Z</dcterms:created>
  <dcterms:modified xsi:type="dcterms:W3CDTF">2025-12-10T16:09:00Z</dcterms:modified>
</cp:coreProperties>
</file>